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7D5C" w:rsidRPr="00992CE6" w:rsidRDefault="00EF7D5C" w:rsidP="00992CE6">
      <w:pPr>
        <w:spacing w:line="360" w:lineRule="auto"/>
        <w:jc w:val="center"/>
        <w:rPr>
          <w:rFonts w:ascii="黑体" w:eastAsia="黑体" w:hAnsi="黑体"/>
          <w:b/>
          <w:sz w:val="36"/>
          <w:szCs w:val="36"/>
        </w:rPr>
      </w:pPr>
      <w:r w:rsidRPr="00992CE6">
        <w:rPr>
          <w:rFonts w:ascii="黑体" w:eastAsia="黑体" w:hAnsi="黑体" w:hint="eastAsia"/>
          <w:b/>
          <w:sz w:val="36"/>
          <w:szCs w:val="36"/>
        </w:rPr>
        <w:t>建（构）筑物管理制度</w:t>
      </w:r>
    </w:p>
    <w:p w:rsidR="00EF7D5C" w:rsidRPr="00992CE6" w:rsidRDefault="00EF7D5C" w:rsidP="00992CE6">
      <w:pPr>
        <w:spacing w:line="360" w:lineRule="auto"/>
        <w:jc w:val="center"/>
        <w:rPr>
          <w:rFonts w:ascii="宋体"/>
          <w:b/>
        </w:rPr>
      </w:pPr>
    </w:p>
    <w:p w:rsidR="00EF7D5C" w:rsidRPr="00992CE6" w:rsidRDefault="00EF7D5C" w:rsidP="00950D19">
      <w:pPr>
        <w:spacing w:line="360" w:lineRule="auto"/>
        <w:ind w:firstLineChars="200" w:firstLine="482"/>
        <w:rPr>
          <w:rFonts w:ascii="宋体"/>
          <w:b/>
        </w:rPr>
      </w:pPr>
      <w:r w:rsidRPr="00992CE6">
        <w:rPr>
          <w:rFonts w:ascii="宋体" w:hAnsi="宋体"/>
          <w:b/>
        </w:rPr>
        <w:t>1</w:t>
      </w:r>
      <w:r w:rsidRPr="00992CE6">
        <w:rPr>
          <w:rFonts w:ascii="宋体" w:hAnsi="宋体" w:hint="eastAsia"/>
          <w:b/>
        </w:rPr>
        <w:t>、目的</w:t>
      </w:r>
    </w:p>
    <w:p w:rsidR="00EF7D5C" w:rsidRPr="00992CE6" w:rsidRDefault="00EF7D5C" w:rsidP="00950D19">
      <w:pPr>
        <w:spacing w:line="360" w:lineRule="auto"/>
        <w:ind w:firstLineChars="200" w:firstLine="480"/>
        <w:rPr>
          <w:rFonts w:ascii="宋体"/>
        </w:rPr>
      </w:pPr>
      <w:r w:rsidRPr="00992CE6">
        <w:rPr>
          <w:rFonts w:ascii="宋体" w:hAnsi="宋体" w:hint="eastAsia"/>
        </w:rPr>
        <w:t>为加强工业建筑物、构筑物的维修保养，防止损坏和发生事故，保证安全生产，特制定本制度。</w:t>
      </w:r>
    </w:p>
    <w:p w:rsidR="00EF7D5C" w:rsidRPr="00992CE6" w:rsidRDefault="00EF7D5C" w:rsidP="00950D19">
      <w:pPr>
        <w:spacing w:line="360" w:lineRule="auto"/>
        <w:ind w:firstLineChars="200" w:firstLine="482"/>
        <w:outlineLvl w:val="0"/>
        <w:rPr>
          <w:rFonts w:ascii="宋体"/>
          <w:b/>
        </w:rPr>
      </w:pPr>
      <w:r w:rsidRPr="00992CE6">
        <w:rPr>
          <w:rFonts w:ascii="宋体" w:hAnsi="宋体"/>
          <w:b/>
        </w:rPr>
        <w:t>2</w:t>
      </w:r>
      <w:r w:rsidRPr="00992CE6">
        <w:rPr>
          <w:rFonts w:ascii="宋体" w:hAnsi="宋体" w:hint="eastAsia"/>
          <w:b/>
        </w:rPr>
        <w:t>、适用范围</w:t>
      </w:r>
    </w:p>
    <w:p w:rsidR="00EF7D5C" w:rsidRPr="00992CE6" w:rsidRDefault="00EF7D5C" w:rsidP="00950D19">
      <w:pPr>
        <w:spacing w:line="360" w:lineRule="auto"/>
        <w:ind w:firstLineChars="200" w:firstLine="480"/>
        <w:rPr>
          <w:rFonts w:ascii="宋体"/>
        </w:rPr>
      </w:pPr>
      <w:r w:rsidRPr="00992CE6">
        <w:rPr>
          <w:rFonts w:ascii="宋体" w:hAnsi="宋体" w:hint="eastAsia"/>
        </w:rPr>
        <w:t>本制度适用于公司所有的建筑物、构筑物的安全管理。</w:t>
      </w:r>
    </w:p>
    <w:p w:rsidR="00EF7D5C" w:rsidRPr="00992CE6" w:rsidRDefault="00EF7D5C" w:rsidP="00950D19">
      <w:pPr>
        <w:spacing w:line="360" w:lineRule="auto"/>
        <w:ind w:firstLineChars="200" w:firstLine="482"/>
        <w:outlineLvl w:val="0"/>
        <w:rPr>
          <w:rFonts w:ascii="宋体"/>
          <w:b/>
        </w:rPr>
      </w:pPr>
      <w:r w:rsidRPr="00992CE6">
        <w:rPr>
          <w:rFonts w:ascii="宋体" w:hAnsi="宋体"/>
          <w:b/>
        </w:rPr>
        <w:t>3</w:t>
      </w:r>
      <w:r w:rsidRPr="00992CE6">
        <w:rPr>
          <w:rFonts w:ascii="宋体" w:hAnsi="宋体" w:hint="eastAsia"/>
          <w:b/>
        </w:rPr>
        <w:t>、定义</w:t>
      </w:r>
    </w:p>
    <w:p w:rsidR="00EF7D5C" w:rsidRPr="00992CE6" w:rsidRDefault="00EF7D5C" w:rsidP="00950D19">
      <w:pPr>
        <w:spacing w:line="360" w:lineRule="auto"/>
        <w:ind w:firstLineChars="200" w:firstLine="480"/>
        <w:rPr>
          <w:rFonts w:ascii="宋体"/>
        </w:rPr>
      </w:pPr>
      <w:r w:rsidRPr="00992CE6">
        <w:rPr>
          <w:rFonts w:ascii="宋体" w:hAnsi="宋体"/>
        </w:rPr>
        <w:t>3.1</w:t>
      </w:r>
      <w:r w:rsidRPr="00992CE6">
        <w:rPr>
          <w:rFonts w:ascii="宋体" w:hAnsi="宋体"/>
          <w:vanish/>
        </w:rPr>
        <w:t>* y5 _+ h# T. T% L8 ~&amp; e</w:t>
      </w:r>
      <w:r w:rsidRPr="00992CE6">
        <w:rPr>
          <w:rFonts w:ascii="宋体" w:hAnsi="宋体" w:hint="eastAsia"/>
        </w:rPr>
        <w:t>建筑物是指生产车间、辅助车间、储运部门、办公等生产用房屋，包括砖墙、楼板、房梁、屋面、防水层、落水管、防腐层、玻璃门窗及建筑装饰等。</w:t>
      </w:r>
    </w:p>
    <w:p w:rsidR="00EF7D5C" w:rsidRPr="00992CE6" w:rsidRDefault="00EF7D5C" w:rsidP="00950D19">
      <w:pPr>
        <w:spacing w:line="360" w:lineRule="auto"/>
        <w:ind w:firstLineChars="200" w:firstLine="480"/>
        <w:rPr>
          <w:rFonts w:ascii="宋体"/>
        </w:rPr>
      </w:pPr>
      <w:r w:rsidRPr="00992CE6">
        <w:rPr>
          <w:rFonts w:ascii="宋体" w:hAnsi="宋体"/>
        </w:rPr>
        <w:t>3.2</w:t>
      </w:r>
      <w:r w:rsidRPr="00992CE6">
        <w:rPr>
          <w:rFonts w:ascii="宋体" w:hAnsi="宋体" w:hint="eastAsia"/>
        </w:rPr>
        <w:t>筑物是指与生产设备配套用的各种土建设施，包括排气烟囱、排水沟、设备的混凝土框架（如栈桥、塔架、管架等）、围墙、厂区道路、界石、水准点及地下混凝土管网等。</w:t>
      </w:r>
      <w:r w:rsidRPr="00992CE6">
        <w:rPr>
          <w:rFonts w:ascii="宋体" w:hAnsi="宋体"/>
        </w:rPr>
        <w:t xml:space="preserve"> </w:t>
      </w:r>
    </w:p>
    <w:p w:rsidR="00EF7D5C" w:rsidRPr="00992CE6" w:rsidRDefault="00EF7D5C" w:rsidP="00950D19">
      <w:pPr>
        <w:spacing w:line="360" w:lineRule="auto"/>
        <w:ind w:firstLineChars="200" w:firstLine="482"/>
        <w:outlineLvl w:val="0"/>
        <w:rPr>
          <w:rFonts w:ascii="宋体"/>
          <w:b/>
        </w:rPr>
      </w:pPr>
      <w:r w:rsidRPr="00992CE6">
        <w:rPr>
          <w:rFonts w:ascii="宋体" w:hAnsi="宋体"/>
          <w:b/>
        </w:rPr>
        <w:t>4</w:t>
      </w:r>
      <w:r w:rsidRPr="00992CE6">
        <w:rPr>
          <w:rFonts w:ascii="宋体" w:hAnsi="宋体" w:hint="eastAsia"/>
          <w:b/>
        </w:rPr>
        <w:t>、具体规定</w:t>
      </w:r>
    </w:p>
    <w:p w:rsidR="00EF7D5C" w:rsidRPr="00992CE6" w:rsidRDefault="00EF7D5C" w:rsidP="00950D19">
      <w:pPr>
        <w:spacing w:line="360" w:lineRule="auto"/>
        <w:ind w:firstLineChars="200" w:firstLine="480"/>
        <w:rPr>
          <w:rFonts w:ascii="宋体" w:cs="宋体"/>
          <w:kern w:val="0"/>
        </w:rPr>
      </w:pPr>
      <w:r w:rsidRPr="00992CE6">
        <w:rPr>
          <w:rFonts w:ascii="宋体" w:hAnsi="宋体"/>
        </w:rPr>
        <w:t>4.1</w:t>
      </w:r>
      <w:r w:rsidRPr="00992CE6">
        <w:rPr>
          <w:rFonts w:ascii="宋体" w:hAnsi="宋体" w:cs="宋体"/>
          <w:kern w:val="0"/>
        </w:rPr>
        <w:t xml:space="preserve"> </w:t>
      </w:r>
      <w:r w:rsidRPr="00992CE6">
        <w:rPr>
          <w:rFonts w:ascii="宋体" w:hAnsi="宋体" w:cs="宋体" w:hint="eastAsia"/>
          <w:kern w:val="0"/>
        </w:rPr>
        <w:t>全厂范围内的建筑物、构筑物的管理部门是</w:t>
      </w:r>
      <w:r>
        <w:rPr>
          <w:rFonts w:ascii="宋体" w:hAnsi="宋体" w:cs="宋体" w:hint="eastAsia"/>
          <w:color w:val="FF0000"/>
          <w:kern w:val="0"/>
        </w:rPr>
        <w:t>工程部</w:t>
      </w:r>
      <w:r w:rsidRPr="00992CE6">
        <w:rPr>
          <w:rFonts w:ascii="宋体" w:hAnsi="宋体" w:cs="宋体" w:hint="eastAsia"/>
          <w:kern w:val="0"/>
        </w:rPr>
        <w:t>，安全、生产、设备等部门应协助管理。</w:t>
      </w:r>
    </w:p>
    <w:p w:rsidR="00EF7D5C" w:rsidRPr="00992CE6" w:rsidRDefault="00EF7D5C" w:rsidP="00950D19">
      <w:pPr>
        <w:spacing w:line="360" w:lineRule="auto"/>
        <w:ind w:firstLineChars="200" w:firstLine="480"/>
        <w:rPr>
          <w:rFonts w:ascii="宋体"/>
        </w:rPr>
      </w:pPr>
      <w:r w:rsidRPr="00992CE6">
        <w:rPr>
          <w:rFonts w:ascii="宋体" w:hAnsi="宋体"/>
        </w:rPr>
        <w:t>4.2</w:t>
      </w:r>
      <w:r>
        <w:rPr>
          <w:rFonts w:ascii="宋体" w:hAnsi="宋体" w:cs="宋体" w:hint="eastAsia"/>
          <w:color w:val="FF0000"/>
          <w:kern w:val="0"/>
        </w:rPr>
        <w:t>工程部</w:t>
      </w:r>
      <w:r w:rsidRPr="00992CE6">
        <w:rPr>
          <w:rFonts w:ascii="宋体" w:hAnsi="宋体" w:hint="eastAsia"/>
        </w:rPr>
        <w:t>负责全厂生产区和生活区建构筑物的安全管理，监督和监控建构筑物在使用过程的安全性。对有安全隐患的建构筑物应即时提出整改方案，并监督整改方案的完成和实施，确保建构筑物的整体安全。</w:t>
      </w:r>
    </w:p>
    <w:p w:rsidR="00EF7D5C" w:rsidRPr="00992CE6" w:rsidRDefault="00EF7D5C" w:rsidP="00950D19">
      <w:pPr>
        <w:spacing w:line="360" w:lineRule="auto"/>
        <w:ind w:firstLineChars="200" w:firstLine="480"/>
        <w:rPr>
          <w:rFonts w:ascii="宋体"/>
        </w:rPr>
      </w:pPr>
      <w:r w:rsidRPr="00992CE6">
        <w:rPr>
          <w:rFonts w:ascii="宋体" w:hAnsi="宋体"/>
        </w:rPr>
        <w:t xml:space="preserve">4.3 </w:t>
      </w:r>
      <w:r>
        <w:rPr>
          <w:rFonts w:ascii="宋体" w:hAnsi="宋体" w:hint="eastAsia"/>
          <w:color w:val="FF0000"/>
        </w:rPr>
        <w:t>工程部</w:t>
      </w:r>
      <w:r w:rsidRPr="00992CE6">
        <w:rPr>
          <w:rFonts w:ascii="宋体" w:hAnsi="宋体" w:hint="eastAsia"/>
        </w:rPr>
        <w:t>应建立全公司建筑物、构筑物档案，并设置专人进行科学管理。</w:t>
      </w:r>
    </w:p>
    <w:p w:rsidR="00EF7D5C" w:rsidRPr="00992CE6" w:rsidRDefault="00EF7D5C" w:rsidP="00950D19">
      <w:pPr>
        <w:spacing w:line="360" w:lineRule="auto"/>
        <w:ind w:firstLineChars="200" w:firstLine="480"/>
        <w:rPr>
          <w:rFonts w:ascii="宋体"/>
        </w:rPr>
      </w:pPr>
      <w:r w:rsidRPr="00992CE6">
        <w:rPr>
          <w:rFonts w:ascii="宋体" w:hAnsi="宋体"/>
        </w:rPr>
        <w:t xml:space="preserve">4.4 </w:t>
      </w:r>
      <w:r w:rsidRPr="00992CE6">
        <w:rPr>
          <w:rFonts w:ascii="宋体" w:hAnsi="宋体" w:hint="eastAsia"/>
        </w:rPr>
        <w:t>新建、扩建、改建厂区建构筑物应由公司主管、分管领导及有关部门的人员参加讨论后实施，并且应符合国家的有关规定。</w:t>
      </w:r>
    </w:p>
    <w:p w:rsidR="00EF7D5C" w:rsidRPr="00992CE6" w:rsidRDefault="00EF7D5C" w:rsidP="00950D19">
      <w:pPr>
        <w:spacing w:line="360" w:lineRule="auto"/>
        <w:ind w:firstLineChars="200" w:firstLine="480"/>
        <w:rPr>
          <w:rFonts w:ascii="宋体"/>
        </w:rPr>
      </w:pPr>
      <w:r w:rsidRPr="00992CE6">
        <w:rPr>
          <w:rFonts w:ascii="宋体" w:hAnsi="宋体"/>
        </w:rPr>
        <w:t>4.5</w:t>
      </w:r>
      <w:r w:rsidRPr="00992CE6">
        <w:rPr>
          <w:rFonts w:ascii="宋体" w:hAnsi="宋体" w:hint="eastAsia"/>
        </w:rPr>
        <w:t>建筑物、构筑物、护坡应加强保护，严禁超荷载使用，严禁随意破坏。未批准，不得改变原结构，不得随意在楼板、屋面、墙上开孔打洞。</w:t>
      </w:r>
    </w:p>
    <w:p w:rsidR="00EF7D5C" w:rsidRPr="00992CE6" w:rsidRDefault="00EF7D5C" w:rsidP="00950D19">
      <w:pPr>
        <w:spacing w:line="360" w:lineRule="auto"/>
        <w:ind w:firstLineChars="200" w:firstLine="480"/>
        <w:rPr>
          <w:rFonts w:ascii="宋体"/>
        </w:rPr>
      </w:pPr>
      <w:r w:rsidRPr="00992CE6">
        <w:rPr>
          <w:rFonts w:ascii="宋体" w:hAnsi="宋体"/>
        </w:rPr>
        <w:t>4.6</w:t>
      </w:r>
      <w:r>
        <w:rPr>
          <w:rFonts w:ascii="宋体" w:hAnsi="宋体" w:hint="eastAsia"/>
          <w:color w:val="FF0000"/>
        </w:rPr>
        <w:t>工程部</w:t>
      </w:r>
      <w:r w:rsidRPr="00992CE6">
        <w:rPr>
          <w:rFonts w:ascii="宋体" w:hAnsi="宋体" w:hint="eastAsia"/>
        </w:rPr>
        <w:t>对全厂主要建构筑物、重要护坡、山岩及河床点，设置检查标志点，用于检查、观测有无沉降、裂缝、倾斜、腐蚀等异常现象，并定期一月检查一次。</w:t>
      </w:r>
    </w:p>
    <w:p w:rsidR="00EF7D5C" w:rsidRPr="00992CE6" w:rsidRDefault="00EF7D5C" w:rsidP="00950D19">
      <w:pPr>
        <w:spacing w:line="360" w:lineRule="auto"/>
        <w:ind w:firstLineChars="200" w:firstLine="480"/>
        <w:rPr>
          <w:rFonts w:ascii="宋体"/>
        </w:rPr>
      </w:pPr>
      <w:r w:rsidRPr="00992CE6">
        <w:rPr>
          <w:rFonts w:ascii="宋体" w:hAnsi="宋体"/>
        </w:rPr>
        <w:t>4.7</w:t>
      </w:r>
      <w:r w:rsidRPr="00992CE6">
        <w:rPr>
          <w:rFonts w:ascii="宋体" w:hAnsi="宋体" w:hint="eastAsia"/>
        </w:rPr>
        <w:t>每年的</w:t>
      </w:r>
      <w:r w:rsidRPr="00992CE6">
        <w:rPr>
          <w:rFonts w:ascii="宋体" w:hAnsi="宋体"/>
        </w:rPr>
        <w:t>5</w:t>
      </w:r>
      <w:r w:rsidRPr="00992CE6">
        <w:rPr>
          <w:rFonts w:ascii="宋体" w:hAnsi="宋体" w:hint="eastAsia"/>
        </w:rPr>
        <w:t>月至</w:t>
      </w:r>
      <w:r w:rsidRPr="00992CE6">
        <w:rPr>
          <w:rFonts w:ascii="宋体" w:hAnsi="宋体"/>
        </w:rPr>
        <w:t>9</w:t>
      </w:r>
      <w:r w:rsidRPr="00992CE6">
        <w:rPr>
          <w:rFonts w:ascii="宋体" w:hAnsi="宋体" w:hint="eastAsia"/>
        </w:rPr>
        <w:t>月防汛期间，对重要的护坡、堡坎、山岩、河流、排水沟、排洪沟、消防通道等设置专人安全巡视巡查，发现问题立即整改。</w:t>
      </w:r>
    </w:p>
    <w:p w:rsidR="00EF7D5C" w:rsidRPr="00992CE6" w:rsidRDefault="00EF7D5C" w:rsidP="00950D19">
      <w:pPr>
        <w:spacing w:line="360" w:lineRule="auto"/>
        <w:ind w:firstLineChars="200" w:firstLine="480"/>
        <w:rPr>
          <w:rFonts w:ascii="宋体"/>
        </w:rPr>
      </w:pPr>
      <w:r w:rsidRPr="00992CE6">
        <w:rPr>
          <w:rFonts w:ascii="宋体" w:hAnsi="宋体"/>
        </w:rPr>
        <w:t>4.8</w:t>
      </w:r>
      <w:r>
        <w:rPr>
          <w:rFonts w:ascii="宋体" w:hAnsi="宋体" w:hint="eastAsia"/>
          <w:color w:val="FF0000"/>
        </w:rPr>
        <w:t>工程部</w:t>
      </w:r>
      <w:r w:rsidRPr="00992CE6">
        <w:rPr>
          <w:rFonts w:ascii="宋体" w:hAnsi="宋体" w:hint="eastAsia"/>
        </w:rPr>
        <w:t>负责对全厂建筑物、构筑物的结构管理和技术管理。对建构筑物在施工和使用过程中的安全负全责，随时监督、督控和检查。</w:t>
      </w:r>
    </w:p>
    <w:p w:rsidR="00EF7D5C" w:rsidRPr="00992CE6" w:rsidRDefault="00EF7D5C" w:rsidP="00950D19">
      <w:pPr>
        <w:spacing w:line="360" w:lineRule="auto"/>
        <w:ind w:firstLineChars="200" w:firstLine="480"/>
        <w:rPr>
          <w:rFonts w:ascii="宋体"/>
        </w:rPr>
      </w:pPr>
      <w:r w:rsidRPr="00992CE6">
        <w:rPr>
          <w:rFonts w:ascii="宋体" w:hAnsi="宋体"/>
        </w:rPr>
        <w:t>4.9</w:t>
      </w:r>
      <w:r>
        <w:rPr>
          <w:rFonts w:ascii="宋体" w:hAnsi="宋体" w:hint="eastAsia"/>
          <w:color w:val="FF0000"/>
        </w:rPr>
        <w:t>工程部</w:t>
      </w:r>
      <w:r w:rsidRPr="00992CE6">
        <w:rPr>
          <w:rFonts w:ascii="宋体" w:hAnsi="宋体" w:hint="eastAsia"/>
        </w:rPr>
        <w:t>组织对有安全隐患的或危险建构物进行检查、监控，并提出整改方案和措施。</w:t>
      </w:r>
    </w:p>
    <w:p w:rsidR="00EF7D5C" w:rsidRPr="00992CE6" w:rsidRDefault="00EF7D5C" w:rsidP="00950D19">
      <w:pPr>
        <w:spacing w:line="360" w:lineRule="auto"/>
        <w:ind w:firstLineChars="200" w:firstLine="480"/>
        <w:rPr>
          <w:rFonts w:ascii="宋体"/>
        </w:rPr>
      </w:pPr>
      <w:r w:rsidRPr="00992CE6">
        <w:rPr>
          <w:rFonts w:ascii="宋体" w:hAnsi="宋体"/>
        </w:rPr>
        <w:t>4.10</w:t>
      </w:r>
      <w:r w:rsidRPr="00992CE6">
        <w:rPr>
          <w:rFonts w:ascii="宋体" w:hAnsi="宋体" w:hint="eastAsia"/>
        </w:rPr>
        <w:t>全厂建构筑物按月实行安全检查表制度，从以下几个方面对建构筑物进行检查、观测，并作好原始检查记录。⑴有无裂缝；⑵有无沉降；⑶有无倾斜；⑷有无腐蚀；⑸有无变形。对检查出来的隐患，应监督整改，即时消除隐患。</w:t>
      </w:r>
    </w:p>
    <w:p w:rsidR="00EF7D5C" w:rsidRPr="00992CE6" w:rsidRDefault="00EF7D5C" w:rsidP="00950D19">
      <w:pPr>
        <w:spacing w:line="360" w:lineRule="auto"/>
        <w:ind w:firstLineChars="200" w:firstLine="480"/>
        <w:rPr>
          <w:rFonts w:ascii="宋体"/>
        </w:rPr>
      </w:pPr>
      <w:r w:rsidRPr="00992CE6">
        <w:rPr>
          <w:rFonts w:ascii="宋体" w:hAnsi="宋体"/>
        </w:rPr>
        <w:t>4.11</w:t>
      </w:r>
      <w:r w:rsidRPr="00992CE6">
        <w:rPr>
          <w:rFonts w:ascii="宋体" w:hAnsi="宋体" w:hint="eastAsia"/>
        </w:rPr>
        <w:t>厂区道路应保持整洁，不准堆放材料、设备、物品，不准排放有腐蚀性的物料和污染物，不准随意破坏道路。</w:t>
      </w:r>
    </w:p>
    <w:p w:rsidR="00EF7D5C" w:rsidRPr="00992CE6" w:rsidRDefault="00EF7D5C" w:rsidP="00992CE6">
      <w:pPr>
        <w:spacing w:line="360" w:lineRule="auto"/>
      </w:pPr>
    </w:p>
    <w:sectPr w:rsidR="00EF7D5C" w:rsidRPr="00992CE6" w:rsidSect="00950D19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7D5C" w:rsidRDefault="00EF7D5C" w:rsidP="00645EB4">
      <w:pPr>
        <w:ind w:firstLine="560"/>
      </w:pPr>
      <w:r>
        <w:separator/>
      </w:r>
    </w:p>
  </w:endnote>
  <w:endnote w:type="continuationSeparator" w:id="0">
    <w:p w:rsidR="00EF7D5C" w:rsidRDefault="00EF7D5C" w:rsidP="00645EB4">
      <w:pPr>
        <w:ind w:firstLine="56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7D5C" w:rsidRDefault="00EF7D5C" w:rsidP="00645EB4">
      <w:pPr>
        <w:ind w:firstLine="560"/>
      </w:pPr>
      <w:r>
        <w:separator/>
      </w:r>
    </w:p>
  </w:footnote>
  <w:footnote w:type="continuationSeparator" w:id="0">
    <w:p w:rsidR="00EF7D5C" w:rsidRDefault="00EF7D5C" w:rsidP="00645EB4">
      <w:pPr>
        <w:ind w:firstLine="56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45EB4"/>
    <w:rsid w:val="0005086B"/>
    <w:rsid w:val="00101610"/>
    <w:rsid w:val="0017669A"/>
    <w:rsid w:val="001E0F0D"/>
    <w:rsid w:val="003C5DF1"/>
    <w:rsid w:val="004E7953"/>
    <w:rsid w:val="00645EB4"/>
    <w:rsid w:val="006645F4"/>
    <w:rsid w:val="00673592"/>
    <w:rsid w:val="00950D19"/>
    <w:rsid w:val="00992CE6"/>
    <w:rsid w:val="00B131D4"/>
    <w:rsid w:val="00B55E1A"/>
    <w:rsid w:val="00BC7BCB"/>
    <w:rsid w:val="00C41A1E"/>
    <w:rsid w:val="00C96819"/>
    <w:rsid w:val="00D94BFE"/>
    <w:rsid w:val="00DC44AF"/>
    <w:rsid w:val="00DE0C37"/>
    <w:rsid w:val="00ED13F9"/>
    <w:rsid w:val="00EF7D5C"/>
    <w:rsid w:val="00F14035"/>
    <w:rsid w:val="00FB27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EB4"/>
    <w:pPr>
      <w:widowControl w:val="0"/>
      <w:jc w:val="both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645E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45EB4"/>
    <w:rPr>
      <w:rFonts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rsid w:val="00645EB4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45EB4"/>
    <w:rPr>
      <w:rFonts w:cs="Times New Roman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rsid w:val="00645EB4"/>
    <w:rPr>
      <w:rFonts w:ascii="宋体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645EB4"/>
    <w:rPr>
      <w:rFonts w:ascii="宋体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4</TotalTime>
  <Pages>2</Pages>
  <Words>146</Words>
  <Characters>833</Characters>
  <Application>Microsoft Office Outlook</Application>
  <DocSecurity>0</DocSecurity>
  <Lines>0</Lines>
  <Paragraphs>0</Paragraphs>
  <ScaleCrop>false</ScaleCrop>
  <Company>微软中国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</dc:creator>
  <cp:keywords/>
  <dc:description/>
  <cp:lastModifiedBy>微软用户</cp:lastModifiedBy>
  <cp:revision>5</cp:revision>
  <dcterms:created xsi:type="dcterms:W3CDTF">2013-12-01T05:39:00Z</dcterms:created>
  <dcterms:modified xsi:type="dcterms:W3CDTF">2019-12-24T09:48:00Z</dcterms:modified>
</cp:coreProperties>
</file>